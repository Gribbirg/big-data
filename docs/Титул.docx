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C807CB" w:rsidRPr="00C807CB" w14:paraId="3DA78E05" w14:textId="77777777" w:rsidTr="00C807CB">
        <w:trPr>
          <w:trHeight w:val="1689"/>
          <w:jc w:val="center"/>
        </w:trPr>
        <w:tc>
          <w:tcPr>
            <w:tcW w:w="8265" w:type="dxa"/>
            <w:hideMark/>
          </w:tcPr>
          <w:p w14:paraId="58728D67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338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5E4C54FE" wp14:editId="3165729C">
                  <wp:extent cx="952500" cy="1066800"/>
                  <wp:effectExtent l="0" t="0" r="0" b="0"/>
                  <wp:docPr id="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7CB" w:rsidRPr="00C807CB" w14:paraId="03F17D88" w14:textId="77777777" w:rsidTr="00C807CB">
        <w:trPr>
          <w:trHeight w:val="235"/>
          <w:jc w:val="center"/>
        </w:trPr>
        <w:tc>
          <w:tcPr>
            <w:tcW w:w="8265" w:type="dxa"/>
            <w:hideMark/>
          </w:tcPr>
          <w:p w14:paraId="60003B58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7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C807CB" w:rsidRPr="00C807CB" w14:paraId="557D47BF" w14:textId="77777777" w:rsidTr="00C807CB">
        <w:trPr>
          <w:trHeight w:val="1735"/>
          <w:jc w:val="center"/>
        </w:trPr>
        <w:tc>
          <w:tcPr>
            <w:tcW w:w="8265" w:type="dxa"/>
          </w:tcPr>
          <w:p w14:paraId="626986B9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7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5624984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77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6AB0C6B" w14:textId="77777777" w:rsidR="00C807CB" w:rsidRPr="00C807CB" w:rsidRDefault="00C807CB" w:rsidP="00C807CB">
            <w:pPr>
              <w:widowControl w:val="0"/>
              <w:suppressAutoHyphens/>
              <w:spacing w:before="4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0B0838F2" w14:textId="77777777" w:rsidR="00C807CB" w:rsidRPr="00C807CB" w:rsidRDefault="00C807CB" w:rsidP="00C807CB">
            <w:pPr>
              <w:widowControl w:val="0"/>
              <w:suppressAutoHyphens/>
              <w:spacing w:before="1" w:line="240" w:lineRule="auto"/>
              <w:ind w:left="179" w:right="179" w:firstLine="0"/>
              <w:jc w:val="center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C807CB">
              <w:rPr>
                <w:rFonts w:eastAsia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C807CB" w:rsidRPr="00C807CB" w14:paraId="36A9F3DF" w14:textId="77777777" w:rsidTr="00C807CB">
        <w:trPr>
          <w:trHeight w:val="575"/>
          <w:jc w:val="center"/>
        </w:trPr>
        <w:tc>
          <w:tcPr>
            <w:tcW w:w="8265" w:type="dxa"/>
          </w:tcPr>
          <w:p w14:paraId="42364E31" w14:textId="77777777" w:rsidR="00C807CB" w:rsidRPr="00C807CB" w:rsidRDefault="00C807CB" w:rsidP="00C807CB">
            <w:pPr>
              <w:widowControl w:val="0"/>
              <w:suppressAutoHyphens/>
              <w:spacing w:before="7" w:line="240" w:lineRule="auto"/>
              <w:ind w:firstLine="0"/>
              <w:jc w:val="left"/>
              <w:rPr>
                <w:rFonts w:eastAsia="Times New Roman"/>
                <w:sz w:val="25"/>
                <w:szCs w:val="25"/>
                <w:lang w:eastAsia="ru-RU"/>
              </w:rPr>
            </w:pPr>
          </w:p>
          <w:p w14:paraId="3862858B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C807CB" w:rsidRPr="00C807CB" w14:paraId="09E53C21" w14:textId="77777777" w:rsidTr="00C807CB">
        <w:trPr>
          <w:trHeight w:val="270"/>
          <w:jc w:val="center"/>
        </w:trPr>
        <w:tc>
          <w:tcPr>
            <w:tcW w:w="8265" w:type="dxa"/>
            <w:hideMark/>
          </w:tcPr>
          <w:p w14:paraId="30FD8BB4" w14:textId="526D6D99" w:rsidR="00C807CB" w:rsidRPr="00C807CB" w:rsidRDefault="00BC6925" w:rsidP="00C807CB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BC6925">
              <w:rPr>
                <w:rFonts w:eastAsia="Times New Roman"/>
                <w:sz w:val="24"/>
                <w:szCs w:val="24"/>
                <w:lang w:eastAsia="ru-RU"/>
              </w:rPr>
              <w:t>Кафедра прикладной математики</w:t>
            </w:r>
          </w:p>
        </w:tc>
      </w:tr>
    </w:tbl>
    <w:p w14:paraId="3A407942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  <w:r w:rsidRPr="00C807C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6985" distB="1270" distL="3810" distR="5715" simplePos="0" relativeHeight="251659264" behindDoc="1" locked="0" layoutInCell="0" allowOverlap="1" wp14:anchorId="1BEA9873" wp14:editId="11E73C16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0" b="0"/>
                <wp:wrapNone/>
                <wp:docPr id="100925417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25E3F5" id="Полилиния 18" o:spid="_x0000_s1026" style="position:absolute;margin-left:91.05pt;margin-top:250.3pt;width:441pt;height:3.1pt;z-index:-251657216;visibility:visible;mso-wrap-style:square;mso-width-percent:0;mso-height-percent:0;mso-wrap-distance-left:.3pt;mso-wrap-distance-top:.55pt;mso-wrap-distance-right:.45pt;mso-wrap-distance-bottom:.1pt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" o:allowincell="f" path="m8820,l,2,,22,8820,20r,-20xm8820,40l,42,,62,8820,60r,-20xe" fillcolor="black" stroked="f" strokeweight="0">
                <v:path arrowok="t" textboxrect="1342,3214,16617,18734"/>
                <w10:wrap anchorx="page" anchory="page"/>
              </v:shape>
            </w:pict>
          </mc:Fallback>
        </mc:AlternateContent>
      </w:r>
    </w:p>
    <w:p w14:paraId="5678A674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D9682EF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22A0003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04F5039" w14:textId="77777777" w:rsidR="00C807CB" w:rsidRPr="00C807CB" w:rsidRDefault="00C807CB" w:rsidP="00C807CB">
      <w:pPr>
        <w:widowControl w:val="0"/>
        <w:suppressAutoHyphens/>
        <w:spacing w:before="4" w:after="1" w:line="240" w:lineRule="auto"/>
        <w:ind w:firstLine="0"/>
        <w:jc w:val="left"/>
        <w:rPr>
          <w:rFonts w:eastAsia="Times New Roman"/>
          <w:sz w:val="22"/>
          <w:szCs w:val="22"/>
          <w:lang w:eastAsia="ru-RU"/>
        </w:rPr>
      </w:pPr>
    </w:p>
    <w:tbl>
      <w:tblPr>
        <w:tblW w:w="10125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4"/>
        <w:gridCol w:w="3191"/>
      </w:tblGrid>
      <w:tr w:rsidR="00C807CB" w:rsidRPr="00C807CB" w14:paraId="4D1B752B" w14:textId="77777777" w:rsidTr="00C807CB">
        <w:trPr>
          <w:trHeight w:val="638"/>
        </w:trPr>
        <w:tc>
          <w:tcPr>
            <w:tcW w:w="10119" w:type="dxa"/>
            <w:gridSpan w:val="2"/>
            <w:vAlign w:val="center"/>
            <w:hideMark/>
          </w:tcPr>
          <w:p w14:paraId="5DC59271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ОТЧЕТ</w:t>
            </w:r>
          </w:p>
          <w:p w14:paraId="7F8FDCED" w14:textId="3BD2D404" w:rsidR="00C807CB" w:rsidRPr="00F5217E" w:rsidRDefault="00C807CB" w:rsidP="00C807CB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ПРАКТИЧЕСКОЙ РАБОТЕ №</w:t>
            </w:r>
            <w:r w:rsidR="00F5217E">
              <w:rPr>
                <w:rFonts w:eastAsia="Times New Roman"/>
                <w:b/>
                <w:bCs/>
                <w:sz w:val="22"/>
                <w:lang w:eastAsia="ru-RU"/>
              </w:rPr>
              <w:t>8</w:t>
            </w:r>
          </w:p>
        </w:tc>
      </w:tr>
      <w:tr w:rsidR="00C807CB" w:rsidRPr="00C807CB" w14:paraId="4949F249" w14:textId="77777777" w:rsidTr="00C807CB">
        <w:trPr>
          <w:trHeight w:val="321"/>
        </w:trPr>
        <w:tc>
          <w:tcPr>
            <w:tcW w:w="6930" w:type="dxa"/>
            <w:hideMark/>
          </w:tcPr>
          <w:p w14:paraId="316AE33D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2835" w:right="834" w:firstLine="804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дисциплине</w:t>
            </w:r>
          </w:p>
        </w:tc>
        <w:tc>
          <w:tcPr>
            <w:tcW w:w="3189" w:type="dxa"/>
          </w:tcPr>
          <w:p w14:paraId="6C9C7539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C807CB" w:rsidRPr="00C807CB" w14:paraId="329F5EEE" w14:textId="77777777" w:rsidTr="00C807CB">
        <w:trPr>
          <w:trHeight w:val="1260"/>
        </w:trPr>
        <w:tc>
          <w:tcPr>
            <w:tcW w:w="10119" w:type="dxa"/>
            <w:gridSpan w:val="2"/>
          </w:tcPr>
          <w:p w14:paraId="34E0A79F" w14:textId="495CF0DA" w:rsidR="00C807CB" w:rsidRPr="00C807CB" w:rsidRDefault="00C807CB" w:rsidP="00C807CB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«</w:t>
            </w:r>
            <w:r w:rsidR="00BC6925" w:rsidRPr="00BC6925">
              <w:rPr>
                <w:rFonts w:eastAsia="Times New Roman"/>
                <w:b/>
                <w:bCs/>
                <w:sz w:val="22"/>
                <w:lang w:eastAsia="ru-RU"/>
              </w:rPr>
              <w:t>Технологии и инструментарий анализа больших данных</w:t>
            </w: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»</w:t>
            </w:r>
          </w:p>
          <w:p w14:paraId="298B5515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</w:p>
          <w:p w14:paraId="614BC3B2" w14:textId="5DFE35EB" w:rsidR="00C807CB" w:rsidRPr="00171AE1" w:rsidRDefault="00C807CB" w:rsidP="00C807CB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lang w:eastAsia="ru-RU"/>
              </w:rPr>
            </w:pPr>
          </w:p>
        </w:tc>
      </w:tr>
      <w:tr w:rsidR="00C807CB" w:rsidRPr="00C807CB" w14:paraId="0A29B2DE" w14:textId="77777777" w:rsidTr="00C807CB">
        <w:trPr>
          <w:trHeight w:val="1564"/>
        </w:trPr>
        <w:tc>
          <w:tcPr>
            <w:tcW w:w="6930" w:type="dxa"/>
          </w:tcPr>
          <w:p w14:paraId="27098D14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34761015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3053CAF9" w14:textId="77777777" w:rsidR="00C807CB" w:rsidRPr="00C807CB" w:rsidRDefault="00C807CB" w:rsidP="00C807CB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199E8807" w14:textId="77777777" w:rsidR="00C807CB" w:rsidRPr="00C807CB" w:rsidRDefault="00C807CB" w:rsidP="00C807CB">
            <w:pPr>
              <w:widowControl w:val="0"/>
              <w:tabs>
                <w:tab w:val="left" w:pos="5451"/>
              </w:tabs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Выполнил студент</w:t>
            </w:r>
            <w:r w:rsidRPr="00C807CB">
              <w:rPr>
                <w:rFonts w:eastAsia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ИКБО-16-22</w:t>
            </w:r>
          </w:p>
          <w:p w14:paraId="71D538A6" w14:textId="77777777" w:rsidR="00C807CB" w:rsidRPr="00C807CB" w:rsidRDefault="00C807CB" w:rsidP="00C807CB">
            <w:pPr>
              <w:widowControl w:val="0"/>
              <w:suppressAutoHyphens/>
              <w:spacing w:before="2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1BEB3CC8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2A877D87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2AE778B7" w14:textId="77777777" w:rsidR="00C807CB" w:rsidRPr="00C807CB" w:rsidRDefault="00C807CB" w:rsidP="00C807CB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0D0EC1B3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Грибков А.С.</w:t>
            </w:r>
          </w:p>
        </w:tc>
      </w:tr>
      <w:tr w:rsidR="00C807CB" w:rsidRPr="00C807CB" w14:paraId="04296ED7" w14:textId="77777777" w:rsidTr="00C807CB">
        <w:trPr>
          <w:trHeight w:val="639"/>
        </w:trPr>
        <w:tc>
          <w:tcPr>
            <w:tcW w:w="6930" w:type="dxa"/>
            <w:vAlign w:val="center"/>
            <w:hideMark/>
          </w:tcPr>
          <w:p w14:paraId="7CBFA305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  <w:hideMark/>
          </w:tcPr>
          <w:p w14:paraId="5EDDF5BE" w14:textId="2B4614E3" w:rsidR="00C807CB" w:rsidRPr="00C807CB" w:rsidRDefault="00BC6925" w:rsidP="00C807CB">
            <w:pPr>
              <w:widowControl w:val="0"/>
              <w:suppressAutoHyphens/>
              <w:spacing w:before="178"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Есипов</w:t>
            </w:r>
            <w:r w:rsidR="00C807CB"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</w:t>
            </w:r>
            <w:r w:rsidR="00C807CB"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</w:t>
            </w:r>
            <w:r w:rsidR="00C807CB"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448DE866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3197709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2F84FE9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B1E8DF7" w14:textId="77777777" w:rsidR="00C807CB" w:rsidRPr="00C807CB" w:rsidRDefault="00C807CB" w:rsidP="00C807CB">
      <w:pPr>
        <w:widowControl w:val="0"/>
        <w:suppressAutoHyphens/>
        <w:spacing w:before="8" w:after="1" w:line="240" w:lineRule="auto"/>
        <w:ind w:firstLine="0"/>
        <w:jc w:val="left"/>
        <w:rPr>
          <w:rFonts w:eastAsia="Times New Roman"/>
          <w:sz w:val="18"/>
          <w:szCs w:val="18"/>
          <w:lang w:eastAsia="ru-RU"/>
        </w:rPr>
      </w:pPr>
    </w:p>
    <w:tbl>
      <w:tblPr>
        <w:tblW w:w="939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2907"/>
        <w:gridCol w:w="2816"/>
      </w:tblGrid>
      <w:tr w:rsidR="00C807CB" w:rsidRPr="00C807CB" w14:paraId="18460194" w14:textId="77777777" w:rsidTr="00C807CB">
        <w:trPr>
          <w:trHeight w:val="569"/>
        </w:trPr>
        <w:tc>
          <w:tcPr>
            <w:tcW w:w="3669" w:type="dxa"/>
            <w:hideMark/>
          </w:tcPr>
          <w:p w14:paraId="7E38FAEB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80" w:right="53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  <w:hideMark/>
          </w:tcPr>
          <w:p w14:paraId="6AFF006E" w14:textId="7B8BA17A" w:rsidR="00C807CB" w:rsidRPr="00C807CB" w:rsidRDefault="00C807CB" w:rsidP="00C807CB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C807CB">
              <w:rPr>
                <w:rFonts w:eastAsia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 w:rsidR="00BC6925"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53C06DED" w14:textId="77777777" w:rsidR="00C807CB" w:rsidRPr="00C807CB" w:rsidRDefault="00C807CB" w:rsidP="00C807CB">
            <w:pPr>
              <w:widowControl w:val="0"/>
              <w:suppressAutoHyphens/>
              <w:spacing w:before="106" w:line="240" w:lineRule="auto"/>
              <w:ind w:left="495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C807CB" w:rsidRPr="00C807CB" w14:paraId="79936A2C" w14:textId="77777777" w:rsidTr="00C807CB">
        <w:trPr>
          <w:trHeight w:val="454"/>
        </w:trPr>
        <w:tc>
          <w:tcPr>
            <w:tcW w:w="3669" w:type="dxa"/>
          </w:tcPr>
          <w:p w14:paraId="50B7547F" w14:textId="77777777" w:rsidR="00C807CB" w:rsidRPr="00C807CB" w:rsidRDefault="00C807CB" w:rsidP="00C807CB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24315BCA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80" w:right="52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149B0B15" w14:textId="77777777" w:rsidR="00C807CB" w:rsidRPr="00C807CB" w:rsidRDefault="00C807CB" w:rsidP="00C807CB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1B04EF09" w14:textId="4F677A88" w:rsidR="00C807CB" w:rsidRPr="00C807CB" w:rsidRDefault="00C807CB" w:rsidP="00C807CB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 w:rsidR="00BC6925"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2752EDE9" w14:textId="77777777" w:rsidR="00C807CB" w:rsidRPr="00C807CB" w:rsidRDefault="00C807CB" w:rsidP="00C807CB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337DBB9E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551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75D08A8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721D373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7B9A205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78958FC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B2773BF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39022B5" w14:textId="77777777" w:rsid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B9035B2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668D37D" w14:textId="2A3704C4" w:rsidR="00C807CB" w:rsidRPr="00C807CB" w:rsidRDefault="00C807CB" w:rsidP="00C807CB">
      <w:pPr>
        <w:widowControl w:val="0"/>
        <w:suppressAutoHyphens/>
        <w:spacing w:before="230" w:line="240" w:lineRule="auto"/>
        <w:ind w:left="4442" w:right="4071" w:firstLine="0"/>
        <w:jc w:val="center"/>
        <w:rPr>
          <w:rFonts w:eastAsia="Times New Roman"/>
          <w:sz w:val="22"/>
          <w:szCs w:val="22"/>
          <w:lang w:eastAsia="ru-RU"/>
        </w:rPr>
      </w:pPr>
      <w:r w:rsidRPr="00C807CB">
        <w:rPr>
          <w:rFonts w:eastAsia="Times New Roman"/>
          <w:sz w:val="22"/>
          <w:szCs w:val="22"/>
          <w:lang w:eastAsia="ru-RU"/>
        </w:rPr>
        <w:t>Москва 202</w:t>
      </w:r>
      <w:r w:rsidR="00BC6925">
        <w:rPr>
          <w:rFonts w:eastAsia="Times New Roman"/>
          <w:sz w:val="22"/>
          <w:szCs w:val="22"/>
          <w:lang w:eastAsia="ru-RU"/>
        </w:rPr>
        <w:t>5</w:t>
      </w:r>
    </w:p>
    <w:sectPr w:rsidR="00C807CB" w:rsidRPr="00C807CB" w:rsidSect="00326D2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20B0" w14:textId="77777777" w:rsidR="00FB3C0E" w:rsidRDefault="00FB3C0E" w:rsidP="001C6AB8">
      <w:pPr>
        <w:spacing w:line="240" w:lineRule="auto"/>
      </w:pPr>
      <w:r>
        <w:separator/>
      </w:r>
    </w:p>
  </w:endnote>
  <w:endnote w:type="continuationSeparator" w:id="0">
    <w:p w14:paraId="3549FC96" w14:textId="77777777" w:rsidR="00FB3C0E" w:rsidRDefault="00FB3C0E" w:rsidP="001C6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411F6C34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3C2D3" w14:textId="77777777" w:rsidR="00FB3C0E" w:rsidRDefault="00FB3C0E" w:rsidP="001C6AB8">
      <w:pPr>
        <w:spacing w:line="240" w:lineRule="auto"/>
      </w:pPr>
      <w:r>
        <w:separator/>
      </w:r>
    </w:p>
  </w:footnote>
  <w:footnote w:type="continuationSeparator" w:id="0">
    <w:p w14:paraId="3B90CAF8" w14:textId="77777777" w:rsidR="00FB3C0E" w:rsidRDefault="00FB3C0E" w:rsidP="001C6A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a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a0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1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3"/>
  </w:num>
  <w:num w:numId="2" w16cid:durableId="1345088322">
    <w:abstractNumId w:val="1"/>
  </w:num>
  <w:num w:numId="3" w16cid:durableId="1581132145">
    <w:abstractNumId w:val="8"/>
  </w:num>
  <w:num w:numId="4" w16cid:durableId="1426881847">
    <w:abstractNumId w:val="4"/>
  </w:num>
  <w:num w:numId="5" w16cid:durableId="1529294893">
    <w:abstractNumId w:val="6"/>
  </w:num>
  <w:num w:numId="6" w16cid:durableId="1007949964">
    <w:abstractNumId w:val="7"/>
  </w:num>
  <w:num w:numId="7" w16cid:durableId="2871316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2"/>
  </w:num>
  <w:num w:numId="9" w16cid:durableId="23291384">
    <w:abstractNumId w:val="0"/>
  </w:num>
  <w:num w:numId="10" w16cid:durableId="432674944">
    <w:abstractNumId w:val="5"/>
  </w:num>
  <w:num w:numId="11" w16cid:durableId="1136752633">
    <w:abstractNumId w:val="2"/>
  </w:num>
  <w:num w:numId="12" w16cid:durableId="1048647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25"/>
    <w:rsid w:val="00056477"/>
    <w:rsid w:val="00081265"/>
    <w:rsid w:val="000B44F5"/>
    <w:rsid w:val="000F736F"/>
    <w:rsid w:val="00171AE1"/>
    <w:rsid w:val="001814A6"/>
    <w:rsid w:val="001827CC"/>
    <w:rsid w:val="00184355"/>
    <w:rsid w:val="001848CF"/>
    <w:rsid w:val="001C6AB8"/>
    <w:rsid w:val="001F7695"/>
    <w:rsid w:val="00326D25"/>
    <w:rsid w:val="0039022C"/>
    <w:rsid w:val="00396C9A"/>
    <w:rsid w:val="003D4D7F"/>
    <w:rsid w:val="004338BD"/>
    <w:rsid w:val="004440E1"/>
    <w:rsid w:val="0047451C"/>
    <w:rsid w:val="004B2408"/>
    <w:rsid w:val="004C2C3A"/>
    <w:rsid w:val="004C769D"/>
    <w:rsid w:val="004E2D5E"/>
    <w:rsid w:val="004F4796"/>
    <w:rsid w:val="005A58DE"/>
    <w:rsid w:val="005D2A56"/>
    <w:rsid w:val="00621D02"/>
    <w:rsid w:val="006511BD"/>
    <w:rsid w:val="00654DD2"/>
    <w:rsid w:val="006D746C"/>
    <w:rsid w:val="00721964"/>
    <w:rsid w:val="0075705A"/>
    <w:rsid w:val="00774032"/>
    <w:rsid w:val="007B058C"/>
    <w:rsid w:val="007D661E"/>
    <w:rsid w:val="00A23440"/>
    <w:rsid w:val="00A379F5"/>
    <w:rsid w:val="00A511B9"/>
    <w:rsid w:val="00A71F5B"/>
    <w:rsid w:val="00A80784"/>
    <w:rsid w:val="00B152DA"/>
    <w:rsid w:val="00B24A35"/>
    <w:rsid w:val="00B25006"/>
    <w:rsid w:val="00BC6925"/>
    <w:rsid w:val="00BD5D74"/>
    <w:rsid w:val="00BE4672"/>
    <w:rsid w:val="00BF7127"/>
    <w:rsid w:val="00C807CB"/>
    <w:rsid w:val="00C83F6B"/>
    <w:rsid w:val="00DA7439"/>
    <w:rsid w:val="00DB041F"/>
    <w:rsid w:val="00E26181"/>
    <w:rsid w:val="00F5217E"/>
    <w:rsid w:val="00F55475"/>
    <w:rsid w:val="00FB3C0E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74BC1"/>
  <w15:chartTrackingRefBased/>
  <w15:docId w15:val="{95D8AC96-6825-4A24-9349-2871D67F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TitleChar">
    <w:name w:val="Title Char"/>
    <w:aliases w:val="Заголовок3 Char"/>
    <w:basedOn w:val="DefaultParagraphFont"/>
    <w:link w:val="Title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2">
    <w:name w:val="Содержание"/>
    <w:next w:val="Normal"/>
    <w:link w:val="a3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a3">
    <w:name w:val="Содержание Знак"/>
    <w:basedOn w:val="Heading1Char"/>
    <w:link w:val="a2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511B9"/>
    <w:rPr>
      <w:color w:val="0563C1" w:themeColor="hyperlink"/>
      <w:u w:val="single"/>
    </w:rPr>
  </w:style>
  <w:style w:type="paragraph" w:customStyle="1" w:styleId="a4">
    <w:name w:val="Содержание слово"/>
    <w:link w:val="a5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396C9A"/>
    <w:pPr>
      <w:ind w:left="720"/>
      <w:contextualSpacing/>
    </w:pPr>
  </w:style>
  <w:style w:type="character" w:customStyle="1" w:styleId="TOCHeadingChar">
    <w:name w:val="TOC Heading Char"/>
    <w:basedOn w:val="Heading1Char"/>
    <w:link w:val="TOCHeading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a5">
    <w:name w:val="Содержание слово Знак"/>
    <w:basedOn w:val="TOCHeadingChar"/>
    <w:link w:val="a4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Табличная подпись"/>
    <w:basedOn w:val="Normal"/>
    <w:next w:val="a6"/>
    <w:link w:val="a7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a6">
    <w:name w:val="Таблица"/>
    <w:basedOn w:val="Normal"/>
    <w:link w:val="a8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a7">
    <w:name w:val="Табличная подпись Знак"/>
    <w:basedOn w:val="DefaultParagraphFont"/>
    <w:link w:val="a0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a">
    <w:name w:val="Подпись к рисунку"/>
    <w:basedOn w:val="Normal"/>
    <w:next w:val="Normal"/>
    <w:link w:val="a9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a8">
    <w:name w:val="Таблица Знак"/>
    <w:basedOn w:val="DefaultParagraphFont"/>
    <w:link w:val="a6"/>
    <w:rsid w:val="00BE4672"/>
    <w:rPr>
      <w:rFonts w:ascii="Times New Roman" w:hAnsi="Times New Roman" w:cs="Times New Roman"/>
      <w:sz w:val="24"/>
      <w:szCs w:val="24"/>
    </w:rPr>
  </w:style>
  <w:style w:type="character" w:customStyle="1" w:styleId="a9">
    <w:name w:val="Подпись к рисунку Знак"/>
    <w:basedOn w:val="DefaultParagraphFont"/>
    <w:link w:val="a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a1">
    <w:name w:val="Листинг подпись"/>
    <w:basedOn w:val="a0"/>
    <w:next w:val="aa"/>
    <w:link w:val="ab"/>
    <w:qFormat/>
    <w:rsid w:val="00184355"/>
    <w:pPr>
      <w:numPr>
        <w:ilvl w:val="5"/>
      </w:numPr>
    </w:pPr>
  </w:style>
  <w:style w:type="character" w:customStyle="1" w:styleId="ab">
    <w:name w:val="Листинг подпись Знак"/>
    <w:basedOn w:val="a7"/>
    <w:link w:val="a1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aa">
    <w:name w:val="Код"/>
    <w:basedOn w:val="NoSpacing"/>
    <w:link w:val="ac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ac">
    <w:name w:val="Код Знак"/>
    <w:basedOn w:val="NoSpacingChar"/>
    <w:link w:val="aa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ad">
    <w:name w:val="Рисунок"/>
    <w:basedOn w:val="Normal"/>
    <w:next w:val="a"/>
    <w:link w:val="ae"/>
    <w:qFormat/>
    <w:rsid w:val="00184355"/>
    <w:pPr>
      <w:keepNext/>
      <w:ind w:firstLine="0"/>
      <w:jc w:val="center"/>
    </w:pPr>
  </w:style>
  <w:style w:type="character" w:customStyle="1" w:styleId="ae">
    <w:name w:val="Рисунок Знак"/>
    <w:basedOn w:val="DefaultParagraphFont"/>
    <w:link w:val="ad"/>
    <w:rsid w:val="00184355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40;&#1050;&#1057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EDAE5-7C04-4B9F-934A-7D4E172D5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Office\АКСП.dotx</Template>
  <TotalTime>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Gribkov</dc:creator>
  <cp:keywords/>
  <dc:description/>
  <cp:lastModifiedBy>Aleksandr Gribkov</cp:lastModifiedBy>
  <cp:revision>8</cp:revision>
  <dcterms:created xsi:type="dcterms:W3CDTF">2025-09-07T19:34:00Z</dcterms:created>
  <dcterms:modified xsi:type="dcterms:W3CDTF">2025-12-12T20:00:00Z</dcterms:modified>
</cp:coreProperties>
</file>